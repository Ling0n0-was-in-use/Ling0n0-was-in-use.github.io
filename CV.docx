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199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511"/>
        <w:gridCol w:w="7088"/>
      </w:tblGrid>
      <w:tr w:rsidR="001B2ABD" w:rsidRPr="00F808D1" w14:paraId="77C0FF0C" w14:textId="77777777" w:rsidTr="00140579">
        <w:trPr>
          <w:trHeight w:val="4410"/>
        </w:trPr>
        <w:tc>
          <w:tcPr>
            <w:tcW w:w="3600" w:type="dxa"/>
            <w:vAlign w:val="bottom"/>
          </w:tcPr>
          <w:p w14:paraId="677F92EB" w14:textId="5F3CCB99" w:rsidR="001B2ABD" w:rsidRPr="00F808D1" w:rsidRDefault="001B2ABD" w:rsidP="00206507">
            <w:pPr>
              <w:tabs>
                <w:tab w:val="left" w:pos="990"/>
              </w:tabs>
              <w:rPr>
                <w:sz w:val="22"/>
                <w:szCs w:val="28"/>
              </w:rPr>
            </w:pPr>
          </w:p>
        </w:tc>
        <w:tc>
          <w:tcPr>
            <w:tcW w:w="511" w:type="dxa"/>
          </w:tcPr>
          <w:p w14:paraId="24342B3F" w14:textId="77777777" w:rsidR="001B2ABD" w:rsidRPr="00F808D1" w:rsidRDefault="001B2ABD" w:rsidP="000C45FF">
            <w:pPr>
              <w:tabs>
                <w:tab w:val="left" w:pos="990"/>
              </w:tabs>
              <w:rPr>
                <w:sz w:val="72"/>
                <w:szCs w:val="56"/>
              </w:rPr>
            </w:pPr>
          </w:p>
        </w:tc>
        <w:tc>
          <w:tcPr>
            <w:tcW w:w="7088" w:type="dxa"/>
            <w:vAlign w:val="bottom"/>
          </w:tcPr>
          <w:p w14:paraId="089FDE7C" w14:textId="77777777" w:rsidR="001B2ABD" w:rsidRDefault="002A45FE" w:rsidP="00F808D1">
            <w:pPr>
              <w:pStyle w:val="Title"/>
              <w:rPr>
                <w:color w:val="555A3C" w:themeColor="accent3" w:themeShade="80"/>
                <w:sz w:val="72"/>
                <w:szCs w:val="56"/>
              </w:rPr>
            </w:pPr>
            <w:r w:rsidRPr="00F808D1">
              <w:rPr>
                <w:color w:val="555A3C" w:themeColor="accent3" w:themeShade="80"/>
                <w:sz w:val="72"/>
                <w:szCs w:val="56"/>
              </w:rPr>
              <w:t>Neil Pieters</w:t>
            </w:r>
            <w:r w:rsidR="00F808D1">
              <w:rPr>
                <w:color w:val="555A3C" w:themeColor="accent3" w:themeShade="80"/>
                <w:sz w:val="72"/>
                <w:szCs w:val="56"/>
              </w:rPr>
              <w:t xml:space="preserve"> 51976064</w:t>
            </w:r>
          </w:p>
          <w:p w14:paraId="44FB4CE0" w14:textId="401FF357" w:rsidR="00F808D1" w:rsidRPr="00F808D1" w:rsidRDefault="00F808D1" w:rsidP="00F808D1"/>
        </w:tc>
      </w:tr>
      <w:tr w:rsidR="001B2ABD" w:rsidRPr="00F808D1" w14:paraId="41ABB72F" w14:textId="77777777" w:rsidTr="00140579">
        <w:tc>
          <w:tcPr>
            <w:tcW w:w="3600" w:type="dxa"/>
          </w:tcPr>
          <w:sdt>
            <w:sdtPr>
              <w:rPr>
                <w:sz w:val="36"/>
                <w:szCs w:val="32"/>
              </w:rPr>
              <w:id w:val="-1711873194"/>
              <w:placeholder>
                <w:docPart w:val="083BE439E38D4A47A21419590538D5EE"/>
              </w:placeholder>
              <w:temporary/>
              <w:showingPlcHdr/>
              <w15:appearance w15:val="hidden"/>
            </w:sdtPr>
            <w:sdtContent>
              <w:p w14:paraId="42055437" w14:textId="77777777" w:rsidR="001B2ABD" w:rsidRPr="00F808D1" w:rsidRDefault="00036450" w:rsidP="00036450">
                <w:pPr>
                  <w:pStyle w:val="Heading3"/>
                  <w:rPr>
                    <w:sz w:val="36"/>
                    <w:szCs w:val="32"/>
                  </w:rPr>
                </w:pPr>
                <w:r w:rsidRPr="00F808D1">
                  <w:rPr>
                    <w:sz w:val="36"/>
                    <w:szCs w:val="32"/>
                  </w:rPr>
                  <w:t>Profile</w:t>
                </w:r>
              </w:p>
            </w:sdtContent>
          </w:sdt>
          <w:p w14:paraId="23801CC6" w14:textId="5B1D15EF" w:rsidR="00DC6B1A" w:rsidRPr="00F808D1" w:rsidRDefault="00DC6B1A" w:rsidP="00DC6B1A">
            <w:p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 xml:space="preserve">Third-year BSc IT student with hands-on programming skills in Python, Java, and C#. </w:t>
            </w:r>
            <w:r w:rsidR="00F808D1" w:rsidRPr="00F808D1">
              <w:rPr>
                <w:sz w:val="22"/>
                <w:szCs w:val="28"/>
              </w:rPr>
              <w:t>A calm</w:t>
            </w:r>
            <w:r w:rsidRPr="00F808D1">
              <w:rPr>
                <w:sz w:val="22"/>
                <w:szCs w:val="28"/>
              </w:rPr>
              <w:t xml:space="preserve"> determined problem-solver who thrives under pressure and works well with others.</w:t>
            </w:r>
          </w:p>
          <w:p w14:paraId="31A652AB" w14:textId="3B54AF33" w:rsidR="00036450" w:rsidRPr="00F808D1" w:rsidRDefault="00000000" w:rsidP="00CB0055">
            <w:pPr>
              <w:pStyle w:val="Heading3"/>
              <w:rPr>
                <w:sz w:val="36"/>
                <w:szCs w:val="32"/>
              </w:rPr>
            </w:pPr>
            <w:sdt>
              <w:sdtPr>
                <w:rPr>
                  <w:sz w:val="36"/>
                  <w:szCs w:val="32"/>
                </w:rPr>
                <w:id w:val="-1954003311"/>
                <w:placeholder>
                  <w:docPart w:val="E5051875B087430A83DA1BE49CBA40EA"/>
                </w:placeholder>
                <w:temporary/>
                <w:showingPlcHdr/>
                <w15:appearance w15:val="hidden"/>
              </w:sdtPr>
              <w:sdtContent>
                <w:r w:rsidR="00CB0055" w:rsidRPr="00F808D1">
                  <w:rPr>
                    <w:sz w:val="36"/>
                    <w:szCs w:val="32"/>
                  </w:rPr>
                  <w:t>Contact</w:t>
                </w:r>
              </w:sdtContent>
            </w:sdt>
          </w:p>
          <w:sdt>
            <w:sdtPr>
              <w:rPr>
                <w:sz w:val="22"/>
                <w:szCs w:val="28"/>
              </w:rPr>
              <w:id w:val="1111563247"/>
              <w:placeholder>
                <w:docPart w:val="2FFA183FFC3947F188EA3C39C9D4B859"/>
              </w:placeholder>
              <w:temporary/>
              <w:showingPlcHdr/>
              <w15:appearance w15:val="hidden"/>
            </w:sdtPr>
            <w:sdtContent>
              <w:p w14:paraId="54BE46F5" w14:textId="77777777" w:rsidR="004D3011" w:rsidRPr="00F808D1" w:rsidRDefault="004D3011" w:rsidP="004D3011">
                <w:pPr>
                  <w:rPr>
                    <w:sz w:val="22"/>
                    <w:szCs w:val="28"/>
                  </w:rPr>
                </w:pPr>
                <w:r w:rsidRPr="00F808D1">
                  <w:rPr>
                    <w:sz w:val="22"/>
                    <w:szCs w:val="28"/>
                  </w:rPr>
                  <w:t>PHONE:</w:t>
                </w:r>
              </w:p>
            </w:sdtContent>
          </w:sdt>
          <w:p w14:paraId="22B500DE" w14:textId="22D13379" w:rsidR="004D3011" w:rsidRPr="00F808D1" w:rsidRDefault="0084152E" w:rsidP="004D3011">
            <w:p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079 886 1238</w:t>
            </w:r>
          </w:p>
          <w:p w14:paraId="0297FC02" w14:textId="77777777" w:rsidR="004D3011" w:rsidRPr="00F808D1" w:rsidRDefault="004D3011" w:rsidP="004D3011">
            <w:pPr>
              <w:rPr>
                <w:sz w:val="22"/>
                <w:szCs w:val="28"/>
              </w:rPr>
            </w:pPr>
          </w:p>
          <w:sdt>
            <w:sdtPr>
              <w:rPr>
                <w:sz w:val="22"/>
                <w:szCs w:val="28"/>
              </w:rPr>
              <w:id w:val="-240260293"/>
              <w:placeholder>
                <w:docPart w:val="7E74210015934B519EA5534728E1AAF2"/>
              </w:placeholder>
              <w:temporary/>
              <w:showingPlcHdr/>
              <w15:appearance w15:val="hidden"/>
            </w:sdtPr>
            <w:sdtContent>
              <w:p w14:paraId="1BAB919A" w14:textId="77777777" w:rsidR="004D3011" w:rsidRPr="00F808D1" w:rsidRDefault="004D3011" w:rsidP="004D3011">
                <w:pPr>
                  <w:rPr>
                    <w:sz w:val="22"/>
                    <w:szCs w:val="28"/>
                  </w:rPr>
                </w:pPr>
                <w:r w:rsidRPr="00F808D1">
                  <w:rPr>
                    <w:sz w:val="22"/>
                    <w:szCs w:val="28"/>
                  </w:rPr>
                  <w:t>EMAIL:</w:t>
                </w:r>
              </w:p>
            </w:sdtContent>
          </w:sdt>
          <w:p w14:paraId="1FFD6F41" w14:textId="0988AE73" w:rsidR="00036450" w:rsidRPr="00F808D1" w:rsidRDefault="00370A57" w:rsidP="004D3011">
            <w:p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p</w:t>
            </w:r>
            <w:r w:rsidR="0084152E" w:rsidRPr="00F808D1">
              <w:rPr>
                <w:sz w:val="22"/>
                <w:szCs w:val="28"/>
              </w:rPr>
              <w:t>ietersneil600@gmail.com</w:t>
            </w:r>
          </w:p>
          <w:p w14:paraId="46AC3609" w14:textId="77777777" w:rsidR="00F808D1" w:rsidRPr="00F808D1" w:rsidRDefault="00F808D1" w:rsidP="004D3011">
            <w:pPr>
              <w:rPr>
                <w:rStyle w:val="Hyperlink"/>
                <w:sz w:val="22"/>
                <w:szCs w:val="28"/>
              </w:rPr>
            </w:pPr>
          </w:p>
          <w:p w14:paraId="5E12DC2A" w14:textId="77777777" w:rsidR="00F808D1" w:rsidRPr="00F808D1" w:rsidRDefault="00F808D1" w:rsidP="00F808D1">
            <w:pPr>
              <w:pStyle w:val="Heading3"/>
              <w:rPr>
                <w:sz w:val="36"/>
                <w:szCs w:val="32"/>
              </w:rPr>
            </w:pPr>
            <w:r w:rsidRPr="00F808D1">
              <w:rPr>
                <w:sz w:val="36"/>
                <w:szCs w:val="32"/>
              </w:rPr>
              <w:t>Link to Github</w:t>
            </w:r>
          </w:p>
          <w:p w14:paraId="61BF0D3A" w14:textId="255A3E9A" w:rsidR="00E2596E" w:rsidRPr="00F808D1" w:rsidRDefault="00F808D1" w:rsidP="00F808D1">
            <w:p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https://github.com/Ling0n0-was-in-use</w:t>
            </w:r>
            <w:r w:rsidR="00BC6E65" w:rsidRPr="00F808D1">
              <w:rPr>
                <w:sz w:val="22"/>
                <w:szCs w:val="28"/>
              </w:rPr>
              <w:t xml:space="preserve"> </w:t>
            </w:r>
          </w:p>
          <w:p w14:paraId="193A4ABB" w14:textId="723DEC01" w:rsidR="00E2596E" w:rsidRPr="00F808D1" w:rsidRDefault="00E2596E" w:rsidP="004D3011">
            <w:pPr>
              <w:rPr>
                <w:sz w:val="22"/>
                <w:szCs w:val="28"/>
              </w:rPr>
            </w:pPr>
          </w:p>
        </w:tc>
        <w:tc>
          <w:tcPr>
            <w:tcW w:w="511" w:type="dxa"/>
          </w:tcPr>
          <w:p w14:paraId="6C519869" w14:textId="77777777" w:rsidR="001B2ABD" w:rsidRPr="00F808D1" w:rsidRDefault="001B2ABD" w:rsidP="000C45FF">
            <w:pPr>
              <w:tabs>
                <w:tab w:val="left" w:pos="990"/>
              </w:tabs>
              <w:rPr>
                <w:sz w:val="22"/>
                <w:szCs w:val="28"/>
              </w:rPr>
            </w:pPr>
          </w:p>
        </w:tc>
        <w:tc>
          <w:tcPr>
            <w:tcW w:w="7088" w:type="dxa"/>
          </w:tcPr>
          <w:sdt>
            <w:sdtPr>
              <w:rPr>
                <w:sz w:val="28"/>
                <w:szCs w:val="32"/>
              </w:rPr>
              <w:id w:val="1049110328"/>
              <w:placeholder>
                <w:docPart w:val="466256FEAAE1410EB976DC84C4351E2E"/>
              </w:placeholder>
              <w:temporary/>
              <w:showingPlcHdr/>
              <w15:appearance w15:val="hidden"/>
            </w:sdtPr>
            <w:sdtContent>
              <w:p w14:paraId="2F12D566" w14:textId="5494F3B0" w:rsidR="0084152E" w:rsidRPr="00F808D1" w:rsidRDefault="00E25A26" w:rsidP="0084152E">
                <w:pPr>
                  <w:pStyle w:val="Heading2"/>
                  <w:rPr>
                    <w:sz w:val="28"/>
                    <w:szCs w:val="32"/>
                  </w:rPr>
                </w:pPr>
                <w:r w:rsidRPr="00F808D1">
                  <w:rPr>
                    <w:rStyle w:val="Heading3Char"/>
                    <w:b/>
                    <w:bCs w:val="0"/>
                    <w:sz w:val="36"/>
                    <w:szCs w:val="32"/>
                  </w:rPr>
                  <w:t>EDUCATION</w:t>
                </w:r>
              </w:p>
            </w:sdtContent>
          </w:sdt>
          <w:p w14:paraId="66FA8BD6" w14:textId="2205E8EE" w:rsidR="00036450" w:rsidRPr="00F808D1" w:rsidRDefault="004F0495" w:rsidP="00B359E4">
            <w:pPr>
              <w:pStyle w:val="Heading4"/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Hoër Volkskool</w:t>
            </w:r>
          </w:p>
          <w:p w14:paraId="34D38448" w14:textId="7F451BA9" w:rsidR="00036450" w:rsidRPr="00F808D1" w:rsidRDefault="004F0495" w:rsidP="00B359E4">
            <w:pPr>
              <w:pStyle w:val="Date"/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2019</w:t>
            </w:r>
            <w:r w:rsidR="00036450" w:rsidRPr="00F808D1">
              <w:rPr>
                <w:sz w:val="22"/>
                <w:szCs w:val="28"/>
              </w:rPr>
              <w:t xml:space="preserve"> - </w:t>
            </w:r>
            <w:r w:rsidRPr="00F808D1">
              <w:rPr>
                <w:sz w:val="22"/>
                <w:szCs w:val="28"/>
              </w:rPr>
              <w:t>2023</w:t>
            </w:r>
          </w:p>
          <w:p w14:paraId="77242DE2" w14:textId="2F32171A" w:rsidR="004F0495" w:rsidRPr="00F808D1" w:rsidRDefault="00140579" w:rsidP="00036450">
            <w:p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 xml:space="preserve"> Grade 12 </w:t>
            </w:r>
            <w:r w:rsidR="004F0495" w:rsidRPr="00F808D1">
              <w:rPr>
                <w:sz w:val="22"/>
                <w:szCs w:val="28"/>
              </w:rPr>
              <w:t>Subject passed:</w:t>
            </w:r>
          </w:p>
          <w:p w14:paraId="6AEF009F" w14:textId="101E1E0C" w:rsidR="004F0495" w:rsidRPr="00F808D1" w:rsidRDefault="004F0495" w:rsidP="004F0495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Afrikaans Huistaal</w:t>
            </w:r>
          </w:p>
          <w:p w14:paraId="5DD9E01C" w14:textId="0B3472EB" w:rsidR="004F0495" w:rsidRPr="00F808D1" w:rsidRDefault="004F0495" w:rsidP="004F0495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 xml:space="preserve">English First Additional </w:t>
            </w:r>
            <w:r w:rsidR="00AC6032" w:rsidRPr="00F808D1">
              <w:rPr>
                <w:sz w:val="22"/>
                <w:szCs w:val="28"/>
              </w:rPr>
              <w:t>Language</w:t>
            </w:r>
          </w:p>
          <w:p w14:paraId="624AF87C" w14:textId="301AAD07" w:rsidR="004F0495" w:rsidRPr="00F808D1" w:rsidRDefault="004F0495" w:rsidP="004F0495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Mathematics</w:t>
            </w:r>
          </w:p>
          <w:p w14:paraId="6C4D3338" w14:textId="554A5D48" w:rsidR="004F0495" w:rsidRPr="00F808D1" w:rsidRDefault="004F0495" w:rsidP="004F0495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Accounting</w:t>
            </w:r>
          </w:p>
          <w:p w14:paraId="38ECE2F1" w14:textId="612315BD" w:rsidR="004F0495" w:rsidRPr="00F808D1" w:rsidRDefault="004F0495" w:rsidP="004F0495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Information Technology</w:t>
            </w:r>
          </w:p>
          <w:p w14:paraId="6EFC52E4" w14:textId="4DF8AF4C" w:rsidR="004F0495" w:rsidRPr="00F808D1" w:rsidRDefault="004F0495" w:rsidP="004F0495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 xml:space="preserve">Life Sciences </w:t>
            </w:r>
          </w:p>
          <w:p w14:paraId="33438EB1" w14:textId="1BA12254" w:rsidR="004F0495" w:rsidRPr="00F808D1" w:rsidRDefault="004F0495" w:rsidP="004F0495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 xml:space="preserve">Life Orientation </w:t>
            </w:r>
          </w:p>
          <w:p w14:paraId="1B1ECCA3" w14:textId="77777777" w:rsidR="00140579" w:rsidRPr="00F808D1" w:rsidRDefault="00140579" w:rsidP="00140579">
            <w:pPr>
              <w:rPr>
                <w:sz w:val="22"/>
                <w:szCs w:val="28"/>
              </w:rPr>
            </w:pPr>
          </w:p>
          <w:p w14:paraId="27424E4A" w14:textId="2D2F8BA1" w:rsidR="004E1405" w:rsidRPr="00F808D1" w:rsidRDefault="004E1405" w:rsidP="004E1405">
            <w:pPr>
              <w:rPr>
                <w:b/>
                <w:bCs/>
                <w:sz w:val="22"/>
                <w:szCs w:val="28"/>
              </w:rPr>
            </w:pPr>
            <w:r w:rsidRPr="00F808D1">
              <w:rPr>
                <w:b/>
                <w:bCs/>
                <w:sz w:val="22"/>
                <w:szCs w:val="28"/>
              </w:rPr>
              <w:t>NWU</w:t>
            </w:r>
          </w:p>
          <w:p w14:paraId="0DF2564A" w14:textId="1CBFCDA0" w:rsidR="004E1405" w:rsidRPr="00F808D1" w:rsidRDefault="004E1405" w:rsidP="004E1405">
            <w:p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 xml:space="preserve">Currently </w:t>
            </w:r>
            <w:r w:rsidR="00370A57" w:rsidRPr="00F808D1">
              <w:rPr>
                <w:sz w:val="22"/>
                <w:szCs w:val="28"/>
              </w:rPr>
              <w:t>third y</w:t>
            </w:r>
            <w:r w:rsidRPr="00F808D1">
              <w:rPr>
                <w:sz w:val="22"/>
                <w:szCs w:val="28"/>
              </w:rPr>
              <w:t>ear</w:t>
            </w:r>
          </w:p>
          <w:p w14:paraId="1046A4C7" w14:textId="2EA45426" w:rsidR="004D3011" w:rsidRPr="00F808D1" w:rsidRDefault="004E1405" w:rsidP="0084152E">
            <w:p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 xml:space="preserve">BSc Information Technology </w:t>
            </w:r>
          </w:p>
          <w:sdt>
            <w:sdtPr>
              <w:rPr>
                <w:sz w:val="28"/>
                <w:szCs w:val="32"/>
              </w:rPr>
              <w:id w:val="1669594239"/>
              <w:placeholder>
                <w:docPart w:val="BBAEAF8DB43D4D34B4DCD2606E4CB5C5"/>
              </w:placeholder>
              <w:temporary/>
              <w:showingPlcHdr/>
              <w15:appearance w15:val="hidden"/>
            </w:sdtPr>
            <w:sdtContent>
              <w:p w14:paraId="6BBDC307" w14:textId="77777777" w:rsidR="0084152E" w:rsidRPr="00F808D1" w:rsidRDefault="00180329" w:rsidP="0084152E">
                <w:pPr>
                  <w:pStyle w:val="Heading2"/>
                  <w:rPr>
                    <w:sz w:val="28"/>
                    <w:szCs w:val="32"/>
                  </w:rPr>
                </w:pPr>
                <w:r w:rsidRPr="00F808D1">
                  <w:rPr>
                    <w:rStyle w:val="Heading2Char"/>
                    <w:b/>
                    <w:bCs/>
                    <w:caps/>
                    <w:sz w:val="28"/>
                    <w:szCs w:val="32"/>
                  </w:rPr>
                  <w:t>SKILLS</w:t>
                </w:r>
              </w:p>
            </w:sdtContent>
          </w:sdt>
          <w:p w14:paraId="1A6FBE8D" w14:textId="77777777" w:rsidR="00BC6E65" w:rsidRPr="00F808D1" w:rsidRDefault="00BC6E65" w:rsidP="00BC6E65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Problem solving</w:t>
            </w:r>
          </w:p>
          <w:p w14:paraId="4EF750D9" w14:textId="10378D76" w:rsidR="002A45FE" w:rsidRPr="00F808D1" w:rsidRDefault="002A45FE" w:rsidP="00BC6E65">
            <w:pPr>
              <w:numPr>
                <w:ilvl w:val="0"/>
                <w:numId w:val="2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Languages Afrikaans – native, English – fluent</w:t>
            </w:r>
          </w:p>
          <w:p w14:paraId="45A51077" w14:textId="4F782384" w:rsidR="00206507" w:rsidRPr="00F808D1" w:rsidRDefault="00206507" w:rsidP="00BC6E65">
            <w:pPr>
              <w:numPr>
                <w:ilvl w:val="0"/>
                <w:numId w:val="2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 xml:space="preserve">Python </w:t>
            </w:r>
          </w:p>
          <w:p w14:paraId="1900FCFB" w14:textId="7607CBA3" w:rsidR="00206507" w:rsidRPr="00F808D1" w:rsidRDefault="00206507" w:rsidP="00BC6E65">
            <w:pPr>
              <w:numPr>
                <w:ilvl w:val="0"/>
                <w:numId w:val="2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Java</w:t>
            </w:r>
          </w:p>
          <w:p w14:paraId="5C69369F" w14:textId="71A2B4AA" w:rsidR="00F808D1" w:rsidRPr="00F808D1" w:rsidRDefault="00206507" w:rsidP="00F808D1">
            <w:pPr>
              <w:numPr>
                <w:ilvl w:val="0"/>
                <w:numId w:val="2"/>
              </w:numPr>
              <w:rPr>
                <w:sz w:val="22"/>
                <w:szCs w:val="28"/>
              </w:rPr>
            </w:pPr>
            <w:r w:rsidRPr="00F808D1">
              <w:rPr>
                <w:sz w:val="22"/>
                <w:szCs w:val="28"/>
              </w:rPr>
              <w:t>C#</w:t>
            </w:r>
          </w:p>
          <w:p w14:paraId="4DEB0466" w14:textId="1A28017B" w:rsidR="00F808D1" w:rsidRDefault="00B53391" w:rsidP="00F808D1">
            <w:pPr>
              <w:numPr>
                <w:ilvl w:val="0"/>
                <w:numId w:val="2"/>
              </w:num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 xml:space="preserve">Understanding of Linux </w:t>
            </w:r>
          </w:p>
          <w:p w14:paraId="395BFE55" w14:textId="13EBD1AA" w:rsidR="00F808D1" w:rsidRDefault="00F808D1" w:rsidP="00F808D1">
            <w:pPr>
              <w:ind w:left="720"/>
              <w:rPr>
                <w:sz w:val="22"/>
                <w:szCs w:val="28"/>
              </w:rPr>
            </w:pPr>
          </w:p>
          <w:p w14:paraId="0F4BF43E" w14:textId="1EB0A8C9" w:rsidR="00F808D1" w:rsidRDefault="00F808D1" w:rsidP="00F808D1">
            <w:pPr>
              <w:pStyle w:val="Heading2"/>
              <w:rPr>
                <w:rFonts w:asciiTheme="minorHAnsi" w:eastAsiaTheme="minorEastAsia" w:hAnsiTheme="minorHAnsi" w:cstheme="minorBidi"/>
                <w:color w:val="auto"/>
                <w:sz w:val="28"/>
              </w:rPr>
            </w:pPr>
            <w:r>
              <w:rPr>
                <w:sz w:val="28"/>
                <w:szCs w:val="32"/>
              </w:rPr>
              <w:t xml:space="preserve">Prevouis experences </w:t>
            </w:r>
          </w:p>
          <w:p w14:paraId="317BF6D8" w14:textId="484EA17C" w:rsidR="00F808D1" w:rsidRPr="00F808D1" w:rsidRDefault="00F808D1" w:rsidP="00F808D1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I was a temporary sound t</w:t>
            </w:r>
            <w:r w:rsidRPr="00F808D1">
              <w:rPr>
                <w:sz w:val="22"/>
                <w:szCs w:val="28"/>
              </w:rPr>
              <w:t>echnician</w:t>
            </w:r>
            <w:r>
              <w:rPr>
                <w:sz w:val="22"/>
                <w:szCs w:val="28"/>
              </w:rPr>
              <w:t xml:space="preserve"> for my </w:t>
            </w:r>
            <w:r w:rsidR="00C92582">
              <w:rPr>
                <w:sz w:val="22"/>
                <w:szCs w:val="28"/>
              </w:rPr>
              <w:t xml:space="preserve">church. I also was a house sitter for a </w:t>
            </w:r>
            <w:r w:rsidR="009F0768">
              <w:rPr>
                <w:sz w:val="22"/>
                <w:szCs w:val="28"/>
              </w:rPr>
              <w:t xml:space="preserve">while. </w:t>
            </w:r>
          </w:p>
          <w:p w14:paraId="15C85684" w14:textId="46076CFD" w:rsidR="00AC6032" w:rsidRPr="00F808D1" w:rsidRDefault="00AC6032" w:rsidP="008B6E9E">
            <w:pPr>
              <w:rPr>
                <w:sz w:val="22"/>
                <w:szCs w:val="28"/>
              </w:rPr>
            </w:pPr>
          </w:p>
        </w:tc>
      </w:tr>
    </w:tbl>
    <w:p w14:paraId="739F5203" w14:textId="77777777" w:rsidR="0010383C" w:rsidRPr="00F808D1" w:rsidRDefault="0010383C" w:rsidP="000C45FF">
      <w:pPr>
        <w:tabs>
          <w:tab w:val="left" w:pos="990"/>
        </w:tabs>
        <w:rPr>
          <w:sz w:val="22"/>
          <w:szCs w:val="28"/>
        </w:rPr>
      </w:pPr>
    </w:p>
    <w:sectPr w:rsidR="0010383C" w:rsidRPr="00F808D1" w:rsidSect="000C45F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5DC5B6" w14:textId="77777777" w:rsidR="00B43687" w:rsidRDefault="00B43687" w:rsidP="000C45FF">
      <w:r>
        <w:separator/>
      </w:r>
    </w:p>
  </w:endnote>
  <w:endnote w:type="continuationSeparator" w:id="0">
    <w:p w14:paraId="29DC8841" w14:textId="77777777" w:rsidR="00B43687" w:rsidRDefault="00B43687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1EC00D" w14:textId="77777777" w:rsidR="00B43687" w:rsidRDefault="00B43687" w:rsidP="000C45FF">
      <w:r>
        <w:separator/>
      </w:r>
    </w:p>
  </w:footnote>
  <w:footnote w:type="continuationSeparator" w:id="0">
    <w:p w14:paraId="14A6F965" w14:textId="77777777" w:rsidR="00B43687" w:rsidRDefault="00B43687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49144F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88956CD" wp14:editId="07D3D7F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5E24A0"/>
    <w:multiLevelType w:val="hybridMultilevel"/>
    <w:tmpl w:val="6F64ED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60BFD"/>
    <w:multiLevelType w:val="hybridMultilevel"/>
    <w:tmpl w:val="116E10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B23B6"/>
    <w:multiLevelType w:val="hybridMultilevel"/>
    <w:tmpl w:val="856CF1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787072">
    <w:abstractNumId w:val="1"/>
  </w:num>
  <w:num w:numId="2" w16cid:durableId="1848594662">
    <w:abstractNumId w:val="2"/>
  </w:num>
  <w:num w:numId="3" w16cid:durableId="16567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95"/>
    <w:rsid w:val="00036450"/>
    <w:rsid w:val="00094499"/>
    <w:rsid w:val="000C45FF"/>
    <w:rsid w:val="000E3FD1"/>
    <w:rsid w:val="0010383C"/>
    <w:rsid w:val="00112054"/>
    <w:rsid w:val="001317D8"/>
    <w:rsid w:val="00140579"/>
    <w:rsid w:val="001525E1"/>
    <w:rsid w:val="00180329"/>
    <w:rsid w:val="0019001F"/>
    <w:rsid w:val="001A74A5"/>
    <w:rsid w:val="001B2ABD"/>
    <w:rsid w:val="001E0391"/>
    <w:rsid w:val="001E1759"/>
    <w:rsid w:val="001F1ECC"/>
    <w:rsid w:val="00206507"/>
    <w:rsid w:val="002400EB"/>
    <w:rsid w:val="00256CF7"/>
    <w:rsid w:val="00281FD5"/>
    <w:rsid w:val="002A45FE"/>
    <w:rsid w:val="002D0411"/>
    <w:rsid w:val="0030481B"/>
    <w:rsid w:val="003156FC"/>
    <w:rsid w:val="003254B5"/>
    <w:rsid w:val="00364E2D"/>
    <w:rsid w:val="00370A57"/>
    <w:rsid w:val="0037121F"/>
    <w:rsid w:val="003910D8"/>
    <w:rsid w:val="003A6B7D"/>
    <w:rsid w:val="003B06CA"/>
    <w:rsid w:val="004071FC"/>
    <w:rsid w:val="00445947"/>
    <w:rsid w:val="0046467A"/>
    <w:rsid w:val="004813B3"/>
    <w:rsid w:val="00496591"/>
    <w:rsid w:val="004C63E4"/>
    <w:rsid w:val="004D3011"/>
    <w:rsid w:val="004E1405"/>
    <w:rsid w:val="004F0495"/>
    <w:rsid w:val="00520592"/>
    <w:rsid w:val="005262AC"/>
    <w:rsid w:val="005A70C3"/>
    <w:rsid w:val="005E39D5"/>
    <w:rsid w:val="00600670"/>
    <w:rsid w:val="0062123A"/>
    <w:rsid w:val="00646E75"/>
    <w:rsid w:val="006771D0"/>
    <w:rsid w:val="00715FCB"/>
    <w:rsid w:val="00743101"/>
    <w:rsid w:val="00764C9F"/>
    <w:rsid w:val="007775E1"/>
    <w:rsid w:val="007867A0"/>
    <w:rsid w:val="007927F5"/>
    <w:rsid w:val="007B0B6A"/>
    <w:rsid w:val="00802CA0"/>
    <w:rsid w:val="0084152E"/>
    <w:rsid w:val="0084390C"/>
    <w:rsid w:val="008B6E9E"/>
    <w:rsid w:val="009260CD"/>
    <w:rsid w:val="00940A66"/>
    <w:rsid w:val="00952C25"/>
    <w:rsid w:val="009924A8"/>
    <w:rsid w:val="009F0768"/>
    <w:rsid w:val="00A2118D"/>
    <w:rsid w:val="00A30AF4"/>
    <w:rsid w:val="00A41264"/>
    <w:rsid w:val="00A4546D"/>
    <w:rsid w:val="00AA4739"/>
    <w:rsid w:val="00AC6032"/>
    <w:rsid w:val="00AD0A50"/>
    <w:rsid w:val="00AD76E2"/>
    <w:rsid w:val="00B20152"/>
    <w:rsid w:val="00B359E4"/>
    <w:rsid w:val="00B43687"/>
    <w:rsid w:val="00B53391"/>
    <w:rsid w:val="00B57D98"/>
    <w:rsid w:val="00B70850"/>
    <w:rsid w:val="00BC6E65"/>
    <w:rsid w:val="00C02FA1"/>
    <w:rsid w:val="00C066B6"/>
    <w:rsid w:val="00C37BA1"/>
    <w:rsid w:val="00C4674C"/>
    <w:rsid w:val="00C506CF"/>
    <w:rsid w:val="00C72BED"/>
    <w:rsid w:val="00C92582"/>
    <w:rsid w:val="00C9578B"/>
    <w:rsid w:val="00CB0055"/>
    <w:rsid w:val="00D2522B"/>
    <w:rsid w:val="00D422DE"/>
    <w:rsid w:val="00D5459D"/>
    <w:rsid w:val="00DA1F4D"/>
    <w:rsid w:val="00DC6B1A"/>
    <w:rsid w:val="00DD172A"/>
    <w:rsid w:val="00DE2863"/>
    <w:rsid w:val="00DF705E"/>
    <w:rsid w:val="00E2596E"/>
    <w:rsid w:val="00E25A26"/>
    <w:rsid w:val="00E4381A"/>
    <w:rsid w:val="00E55D74"/>
    <w:rsid w:val="00E933D1"/>
    <w:rsid w:val="00E9387C"/>
    <w:rsid w:val="00F60274"/>
    <w:rsid w:val="00F77FB9"/>
    <w:rsid w:val="00F808D1"/>
    <w:rsid w:val="00FA6A93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C5C8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A41264"/>
    <w:pPr>
      <w:keepNext/>
      <w:keepLines/>
      <w:pBdr>
        <w:bottom w:val="single" w:sz="8" w:space="1" w:color="80865A" w:themeColor="accent3" w:themeShade="BF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color w:val="80865A" w:themeColor="accent3" w:themeShade="B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41264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80865A" w:themeColor="accent3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1264"/>
    <w:rPr>
      <w:rFonts w:asciiTheme="majorHAnsi" w:eastAsiaTheme="majorEastAsia" w:hAnsiTheme="majorHAnsi" w:cstheme="majorBidi"/>
      <w:b/>
      <w:bCs/>
      <w:caps/>
      <w:color w:val="80865A" w:themeColor="accent3" w:themeShade="BF"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A41264"/>
    <w:rPr>
      <w:rFonts w:asciiTheme="majorHAnsi" w:eastAsiaTheme="majorEastAsia" w:hAnsiTheme="majorHAnsi" w:cstheme="majorBidi"/>
      <w:b/>
      <w:caps/>
      <w:color w:val="80865A" w:themeColor="accent3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qFormat/>
    <w:rsid w:val="004F0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ete\AppData\Roaming\Microsoft\Templates\Bol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83BE439E38D4A47A21419590538D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7CDEE-C0F4-4481-9465-42D36C5A97B5}"/>
      </w:docPartPr>
      <w:docPartBody>
        <w:p w:rsidR="00455E55" w:rsidRDefault="00000000">
          <w:pPr>
            <w:pStyle w:val="083BE439E38D4A47A21419590538D5EE"/>
          </w:pPr>
          <w:r w:rsidRPr="00D5459D">
            <w:t>Profile</w:t>
          </w:r>
        </w:p>
      </w:docPartBody>
    </w:docPart>
    <w:docPart>
      <w:docPartPr>
        <w:name w:val="E5051875B087430A83DA1BE49CBA40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90B2B-1740-4EDB-A82F-17E6B5268011}"/>
      </w:docPartPr>
      <w:docPartBody>
        <w:p w:rsidR="00455E55" w:rsidRDefault="00000000">
          <w:pPr>
            <w:pStyle w:val="E5051875B087430A83DA1BE49CBA40EA"/>
          </w:pPr>
          <w:r w:rsidRPr="00CB0055">
            <w:t>Contact</w:t>
          </w:r>
        </w:p>
      </w:docPartBody>
    </w:docPart>
    <w:docPart>
      <w:docPartPr>
        <w:name w:val="2FFA183FFC3947F188EA3C39C9D4B8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0460A5-1693-4EA3-A731-1638C79D2697}"/>
      </w:docPartPr>
      <w:docPartBody>
        <w:p w:rsidR="00455E55" w:rsidRDefault="00000000">
          <w:pPr>
            <w:pStyle w:val="2FFA183FFC3947F188EA3C39C9D4B859"/>
          </w:pPr>
          <w:r w:rsidRPr="004D3011">
            <w:t>PHONE:</w:t>
          </w:r>
        </w:p>
      </w:docPartBody>
    </w:docPart>
    <w:docPart>
      <w:docPartPr>
        <w:name w:val="7E74210015934B519EA5534728E1A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E818B-2BD2-4828-8B09-B521D533219F}"/>
      </w:docPartPr>
      <w:docPartBody>
        <w:p w:rsidR="00455E55" w:rsidRDefault="00000000">
          <w:pPr>
            <w:pStyle w:val="7E74210015934B519EA5534728E1AAF2"/>
          </w:pPr>
          <w:r w:rsidRPr="004D3011">
            <w:t>EMAIL:</w:t>
          </w:r>
        </w:p>
      </w:docPartBody>
    </w:docPart>
    <w:docPart>
      <w:docPartPr>
        <w:name w:val="466256FEAAE1410EB976DC84C4351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32AC6C-1A09-4D28-B022-9E63AEFE2466}"/>
      </w:docPartPr>
      <w:docPartBody>
        <w:p w:rsidR="00455E55" w:rsidRDefault="00000000">
          <w:pPr>
            <w:pStyle w:val="466256FEAAE1410EB976DC84C4351E2E"/>
          </w:pPr>
          <w:r w:rsidRPr="00036450">
            <w:t>EDUCATION</w:t>
          </w:r>
        </w:p>
      </w:docPartBody>
    </w:docPart>
    <w:docPart>
      <w:docPartPr>
        <w:name w:val="BBAEAF8DB43D4D34B4DCD2606E4CB5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480DFE-786F-4ECE-9A46-9E3C1871FC15}"/>
      </w:docPartPr>
      <w:docPartBody>
        <w:p w:rsidR="00455E55" w:rsidRDefault="00000000">
          <w:pPr>
            <w:pStyle w:val="BBAEAF8DB43D4D34B4DCD2606E4CB5C5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CB"/>
    <w:rsid w:val="000B4D8D"/>
    <w:rsid w:val="001B7D1D"/>
    <w:rsid w:val="003A0F79"/>
    <w:rsid w:val="003F0696"/>
    <w:rsid w:val="00406D16"/>
    <w:rsid w:val="00455E55"/>
    <w:rsid w:val="00887157"/>
    <w:rsid w:val="008E4A73"/>
    <w:rsid w:val="00C01FCB"/>
    <w:rsid w:val="00CB20C1"/>
    <w:rsid w:val="00EA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8E4A73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3BE439E38D4A47A21419590538D5EE">
    <w:name w:val="083BE439E38D4A47A21419590538D5EE"/>
  </w:style>
  <w:style w:type="paragraph" w:customStyle="1" w:styleId="E5051875B087430A83DA1BE49CBA40EA">
    <w:name w:val="E5051875B087430A83DA1BE49CBA40EA"/>
  </w:style>
  <w:style w:type="paragraph" w:customStyle="1" w:styleId="2FFA183FFC3947F188EA3C39C9D4B859">
    <w:name w:val="2FFA183FFC3947F188EA3C39C9D4B859"/>
  </w:style>
  <w:style w:type="paragraph" w:customStyle="1" w:styleId="7E74210015934B519EA5534728E1AAF2">
    <w:name w:val="7E74210015934B519EA5534728E1AAF2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paragraph" w:customStyle="1" w:styleId="466256FEAAE1410EB976DC84C4351E2E">
    <w:name w:val="466256FEAAE1410EB976DC84C4351E2E"/>
  </w:style>
  <w:style w:type="character" w:customStyle="1" w:styleId="Heading2Char">
    <w:name w:val="Heading 2 Char"/>
    <w:basedOn w:val="DefaultParagraphFont"/>
    <w:link w:val="Heading2"/>
    <w:uiPriority w:val="9"/>
    <w:rsid w:val="008E4A73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BBAEAF8DB43D4D34B4DCD2606E4CB5C5">
    <w:name w:val="BBAEAF8DB43D4D34B4DCD2606E4CB5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Bold modern resume.dotx</Template>
  <TotalTime>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2024-10-15T14:15:00Z</dcterms:created>
  <dcterms:modified xsi:type="dcterms:W3CDTF">2026-07-24T07:12:00Z</dcterms:modified>
</cp:coreProperties>
</file>